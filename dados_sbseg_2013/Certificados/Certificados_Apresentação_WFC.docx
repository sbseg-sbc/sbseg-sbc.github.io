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emf" ContentType="image/x-emf"/>
  <Default Extension="rels" ContentType="application/vnd.openxmlformats-package.relationships+xml"/>
  <Default Extension="wdp" ContentType="image/vnd.ms-photo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5E51A" w14:textId="4FB7B3DC" w:rsidR="00F450B4" w:rsidRPr="00BA5ECC" w:rsidRDefault="00F450B4" w:rsidP="005963C6">
      <w:pPr>
        <w:jc w:val="both"/>
        <w:rPr>
          <w:sz w:val="36"/>
          <w:lang w:val="pt-BR"/>
        </w:rPr>
      </w:pPr>
      <w:bookmarkStart w:id="0" w:name="_GoBack"/>
      <w:bookmarkEnd w:id="0"/>
      <w:r w:rsidRPr="00BA5ECC">
        <w:rPr>
          <w:sz w:val="36"/>
          <w:lang w:val="pt-BR"/>
        </w:rPr>
        <w:t xml:space="preserve">Certificamos que </w:t>
      </w:r>
      <w:r w:rsidR="005361BB">
        <w:rPr>
          <w:b/>
          <w:noProof/>
          <w:sz w:val="36"/>
          <w:lang w:val="pt-BR"/>
        </w:rPr>
        <w:t>Mario Lemes</w:t>
      </w:r>
      <w:r w:rsidR="00413A62">
        <w:rPr>
          <w:b/>
          <w:noProof/>
          <w:sz w:val="36"/>
          <w:lang w:val="pt-BR"/>
        </w:rPr>
        <w:t xml:space="preserve"> </w:t>
      </w:r>
      <w:r w:rsidR="00CA5345"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 w:rsidR="005361BB">
        <w:rPr>
          <w:sz w:val="36"/>
          <w:lang w:val="pt-BR"/>
        </w:rPr>
        <w:t>o artigo intitulado</w:t>
      </w:r>
      <w:r w:rsidR="00CA5345">
        <w:rPr>
          <w:sz w:val="36"/>
          <w:lang w:val="pt-BR"/>
        </w:rPr>
        <w:t xml:space="preserve"> </w:t>
      </w:r>
      <w:r w:rsidR="00CA5345" w:rsidRPr="00CA5345">
        <w:rPr>
          <w:i/>
          <w:sz w:val="36"/>
          <w:lang w:val="pt-BR"/>
        </w:rPr>
        <w:t>“</w:t>
      </w:r>
      <w:r w:rsidR="005361BB" w:rsidRPr="005361BB">
        <w:rPr>
          <w:bCs/>
          <w:i/>
          <w:sz w:val="36"/>
        </w:rPr>
        <w:t xml:space="preserve">Uma Nova </w:t>
      </w:r>
      <w:proofErr w:type="spellStart"/>
      <w:r w:rsidR="005361BB" w:rsidRPr="005361BB">
        <w:rPr>
          <w:bCs/>
          <w:i/>
          <w:sz w:val="36"/>
        </w:rPr>
        <w:t>Abordagem</w:t>
      </w:r>
      <w:proofErr w:type="spellEnd"/>
      <w:r w:rsidR="005361BB" w:rsidRPr="005361BB">
        <w:rPr>
          <w:bCs/>
          <w:i/>
          <w:sz w:val="36"/>
        </w:rPr>
        <w:t xml:space="preserve"> de </w:t>
      </w:r>
      <w:proofErr w:type="spellStart"/>
      <w:r w:rsidR="005361BB" w:rsidRPr="005361BB">
        <w:rPr>
          <w:bCs/>
          <w:i/>
          <w:sz w:val="36"/>
        </w:rPr>
        <w:t>Distribuição</w:t>
      </w:r>
      <w:proofErr w:type="spellEnd"/>
      <w:r w:rsidR="005361BB" w:rsidRPr="005361BB">
        <w:rPr>
          <w:bCs/>
          <w:i/>
          <w:sz w:val="36"/>
        </w:rPr>
        <w:t xml:space="preserve"> de Chaves </w:t>
      </w:r>
      <w:proofErr w:type="spellStart"/>
      <w:r w:rsidR="005361BB" w:rsidRPr="005361BB">
        <w:rPr>
          <w:bCs/>
          <w:i/>
          <w:sz w:val="36"/>
        </w:rPr>
        <w:t>Criptográficas</w:t>
      </w:r>
      <w:proofErr w:type="spellEnd"/>
      <w:r w:rsidR="005361BB" w:rsidRPr="005361BB">
        <w:rPr>
          <w:bCs/>
          <w:i/>
          <w:sz w:val="36"/>
        </w:rPr>
        <w:t xml:space="preserve"> </w:t>
      </w:r>
      <w:proofErr w:type="spellStart"/>
      <w:r w:rsidR="005361BB" w:rsidRPr="005361BB">
        <w:rPr>
          <w:bCs/>
          <w:i/>
          <w:sz w:val="36"/>
        </w:rPr>
        <w:t>para</w:t>
      </w:r>
      <w:proofErr w:type="spellEnd"/>
      <w:r w:rsidR="005361BB" w:rsidRPr="005361BB">
        <w:rPr>
          <w:bCs/>
          <w:i/>
          <w:sz w:val="36"/>
        </w:rPr>
        <w:t xml:space="preserve"> o Framework de </w:t>
      </w:r>
      <w:proofErr w:type="spellStart"/>
      <w:r w:rsidR="005361BB" w:rsidRPr="005361BB">
        <w:rPr>
          <w:bCs/>
          <w:i/>
          <w:sz w:val="36"/>
        </w:rPr>
        <w:t>Segurança</w:t>
      </w:r>
      <w:proofErr w:type="spellEnd"/>
      <w:r w:rsidR="005361BB" w:rsidRPr="005361BB">
        <w:rPr>
          <w:bCs/>
          <w:i/>
          <w:sz w:val="36"/>
        </w:rPr>
        <w:t xml:space="preserve"> </w:t>
      </w:r>
      <w:proofErr w:type="spellStart"/>
      <w:r w:rsidR="005361BB" w:rsidRPr="005361BB">
        <w:rPr>
          <w:bCs/>
          <w:i/>
          <w:sz w:val="36"/>
        </w:rPr>
        <w:t>TinySec</w:t>
      </w:r>
      <w:proofErr w:type="spellEnd"/>
      <w:r w:rsidR="00CA5345" w:rsidRPr="00CA5345">
        <w:rPr>
          <w:i/>
          <w:sz w:val="36"/>
          <w:lang w:val="pt-BR"/>
        </w:rPr>
        <w:t>”</w:t>
      </w:r>
      <w:r w:rsidR="00CA5345">
        <w:rPr>
          <w:i/>
          <w:sz w:val="36"/>
          <w:lang w:val="pt-BR"/>
        </w:rPr>
        <w:t xml:space="preserve"> </w:t>
      </w:r>
      <w:r w:rsidR="00CA5345"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 w:rsidR="007F49CD">
        <w:rPr>
          <w:b/>
          <w:sz w:val="36"/>
          <w:lang w:val="pt-BR"/>
        </w:rPr>
        <w:t>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 w:rsidR="00632516"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2E334D68" w14:textId="77777777" w:rsidR="00F450B4" w:rsidRDefault="00F450B4"/>
    <w:p w14:paraId="201C5949" w14:textId="0E605078" w:rsidR="00FD58DE" w:rsidRDefault="005361BB" w:rsidP="007F49CD">
      <w:pPr>
        <w:sectPr w:rsidR="00FD58DE" w:rsidSect="00FA7FB8">
          <w:headerReference w:type="default" r:id="rId8"/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drawing>
          <wp:inline distT="0" distB="0" distL="0" distR="0" wp14:anchorId="1FFBD6AD" wp14:editId="67A02790">
            <wp:extent cx="8864600" cy="1835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dape.pd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974656" behindDoc="1" locked="0" layoutInCell="1" allowOverlap="1" wp14:anchorId="03316D33" wp14:editId="177A5D73">
            <wp:simplePos x="0" y="0"/>
            <wp:positionH relativeFrom="column">
              <wp:posOffset>-914400</wp:posOffset>
            </wp:positionH>
            <wp:positionV relativeFrom="paragraph">
              <wp:posOffset>852170</wp:posOffset>
            </wp:positionV>
            <wp:extent cx="10858500" cy="2514600"/>
            <wp:effectExtent l="0" t="0" r="0" b="0"/>
            <wp:wrapNone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0110" cy="251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E9668" w14:textId="03107117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413A62">
        <w:rPr>
          <w:b/>
          <w:noProof/>
          <w:sz w:val="36"/>
          <w:lang w:val="pt-BR"/>
        </w:rPr>
        <w:t>Paulo Henrique Batimarchi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>
        <w:rPr>
          <w:bCs/>
          <w:i/>
          <w:sz w:val="36"/>
        </w:rPr>
        <w:t>Aspectos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Jurí</w:t>
      </w:r>
      <w:r w:rsidRPr="00413A62">
        <w:rPr>
          <w:bCs/>
          <w:i/>
          <w:sz w:val="36"/>
        </w:rPr>
        <w:t>dicos</w:t>
      </w:r>
      <w:proofErr w:type="spellEnd"/>
      <w:r w:rsidRPr="00413A62">
        <w:rPr>
          <w:bCs/>
          <w:i/>
          <w:sz w:val="36"/>
        </w:rPr>
        <w:t xml:space="preserve"> da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Computacional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1D0D84B" w14:textId="77777777" w:rsidR="00FD58DE" w:rsidRDefault="00FD58DE" w:rsidP="00FD58DE">
      <w:pPr>
        <w:rPr>
          <w:sz w:val="36"/>
          <w:lang w:val="pt-BR"/>
        </w:rPr>
      </w:pPr>
    </w:p>
    <w:p w14:paraId="7B3F48DF" w14:textId="77777777" w:rsidR="00632516" w:rsidRDefault="00632516" w:rsidP="00FD58DE"/>
    <w:p w14:paraId="0BBE5A80" w14:textId="035856C0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48032" behindDoc="1" locked="0" layoutInCell="1" allowOverlap="1" wp14:anchorId="11BD3308" wp14:editId="225B7806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9056" behindDoc="1" locked="0" layoutInCell="1" allowOverlap="1" wp14:anchorId="2A1847E9" wp14:editId="008B854C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0A29254" w14:textId="77777777" w:rsidR="00FD58DE" w:rsidRDefault="00FD58DE" w:rsidP="00FD58DE">
      <w:pPr>
        <w:jc w:val="center"/>
        <w:rPr>
          <w:sz w:val="24"/>
        </w:rPr>
      </w:pPr>
    </w:p>
    <w:p w14:paraId="17D47257" w14:textId="77777777" w:rsidR="00FD58DE" w:rsidRPr="00BA5ECC" w:rsidRDefault="00FD58DE" w:rsidP="00FD58DE">
      <w:pPr>
        <w:jc w:val="center"/>
        <w:rPr>
          <w:sz w:val="24"/>
        </w:rPr>
      </w:pPr>
    </w:p>
    <w:p w14:paraId="4C333491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DACCB82" w14:textId="77777777" w:rsidTr="00D353E9">
        <w:tc>
          <w:tcPr>
            <w:tcW w:w="7088" w:type="dxa"/>
          </w:tcPr>
          <w:p w14:paraId="63748B0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90631AF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41130540" w14:textId="77777777" w:rsidTr="00D353E9">
        <w:tc>
          <w:tcPr>
            <w:tcW w:w="7088" w:type="dxa"/>
          </w:tcPr>
          <w:p w14:paraId="79081842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46979A9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8EEF243" w14:textId="77777777" w:rsidR="00FD58DE" w:rsidRDefault="00FD58DE" w:rsidP="007F49CD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ED29315" w14:textId="15B3C619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>
        <w:rPr>
          <w:b/>
          <w:noProof/>
          <w:sz w:val="36"/>
          <w:lang w:val="pt-BR"/>
        </w:rPr>
        <w:t>Jorge de Albuquerque</w:t>
      </w:r>
      <w:r w:rsidRPr="00413A62">
        <w:rPr>
          <w:b/>
          <w:noProof/>
          <w:sz w:val="36"/>
          <w:lang w:val="pt-BR"/>
        </w:rPr>
        <w:t xml:space="preserve"> Lambert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Multimídia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65FE550" w14:textId="77777777" w:rsidR="00FD58DE" w:rsidRDefault="00FD58DE" w:rsidP="00FD58DE"/>
    <w:p w14:paraId="27ECEE34" w14:textId="77777777" w:rsidR="00FD58DE" w:rsidRDefault="00FD58DE" w:rsidP="00FD58DE"/>
    <w:p w14:paraId="477B06F3" w14:textId="3437F73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1104" behindDoc="1" locked="0" layoutInCell="1" allowOverlap="1" wp14:anchorId="1FBEDD24" wp14:editId="78366E5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2128" behindDoc="1" locked="0" layoutInCell="1" allowOverlap="1" wp14:anchorId="5B34E024" wp14:editId="1687B6B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5C66BBF" w14:textId="77777777" w:rsidR="00FD58DE" w:rsidRDefault="00FD58DE" w:rsidP="00FD58DE">
      <w:pPr>
        <w:jc w:val="center"/>
        <w:rPr>
          <w:sz w:val="24"/>
        </w:rPr>
      </w:pPr>
    </w:p>
    <w:p w14:paraId="38206590" w14:textId="77777777" w:rsidR="00FD58DE" w:rsidRPr="00BA5ECC" w:rsidRDefault="00FD58DE" w:rsidP="00FD58DE">
      <w:pPr>
        <w:jc w:val="center"/>
        <w:rPr>
          <w:sz w:val="24"/>
        </w:rPr>
      </w:pPr>
    </w:p>
    <w:p w14:paraId="4DE523B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6516BBC" w14:textId="77777777" w:rsidTr="00D353E9">
        <w:tc>
          <w:tcPr>
            <w:tcW w:w="7088" w:type="dxa"/>
          </w:tcPr>
          <w:p w14:paraId="6A9844F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6E9A08D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5FDF65D" w14:textId="77777777" w:rsidTr="00D353E9">
        <w:tc>
          <w:tcPr>
            <w:tcW w:w="7088" w:type="dxa"/>
          </w:tcPr>
          <w:p w14:paraId="1C9EC02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13D414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E1491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E9114C9" w14:textId="1721F347" w:rsidR="00470848" w:rsidRPr="00BA5ECC" w:rsidRDefault="00470848" w:rsidP="00470848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="00D63762" w:rsidRPr="00D63762">
        <w:rPr>
          <w:b/>
          <w:noProof/>
          <w:sz w:val="36"/>
          <w:lang w:val="pt-BR"/>
        </w:rPr>
        <w:t>Marcelo Caldeira Ruback</w:t>
      </w:r>
      <w:r w:rsidR="00D63762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="00D63762">
        <w:rPr>
          <w:bCs/>
          <w:i/>
          <w:sz w:val="36"/>
        </w:rPr>
        <w:t>Informática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5B9E" w14:textId="77777777" w:rsidR="00FD58DE" w:rsidRDefault="00FD58DE" w:rsidP="00FD58DE"/>
    <w:p w14:paraId="53778EBE" w14:textId="77777777" w:rsidR="00FD58DE" w:rsidRDefault="00FD58DE" w:rsidP="00FD58DE"/>
    <w:p w14:paraId="2CAC00C4" w14:textId="7392ABD1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4176" behindDoc="1" locked="0" layoutInCell="1" allowOverlap="1" wp14:anchorId="045CFA49" wp14:editId="7DFA7DA2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5200" behindDoc="1" locked="0" layoutInCell="1" allowOverlap="1" wp14:anchorId="0DB2BC1F" wp14:editId="1CE7A5F0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DA62EB3" w14:textId="77777777" w:rsidR="00FD58DE" w:rsidRDefault="00FD58DE" w:rsidP="00FD58DE">
      <w:pPr>
        <w:jc w:val="center"/>
        <w:rPr>
          <w:sz w:val="24"/>
        </w:rPr>
      </w:pPr>
    </w:p>
    <w:p w14:paraId="4B5A7E84" w14:textId="77777777" w:rsidR="00FD58DE" w:rsidRPr="00BA5ECC" w:rsidRDefault="00FD58DE" w:rsidP="00FD58DE">
      <w:pPr>
        <w:jc w:val="center"/>
        <w:rPr>
          <w:sz w:val="24"/>
        </w:rPr>
      </w:pPr>
    </w:p>
    <w:p w14:paraId="69B4609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B7CC71A" w14:textId="77777777" w:rsidTr="00D353E9">
        <w:tc>
          <w:tcPr>
            <w:tcW w:w="7088" w:type="dxa"/>
          </w:tcPr>
          <w:p w14:paraId="47EAB4D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122834C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B750C65" w14:textId="77777777" w:rsidTr="00D353E9">
        <w:tc>
          <w:tcPr>
            <w:tcW w:w="7088" w:type="dxa"/>
          </w:tcPr>
          <w:p w14:paraId="6CEEF50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263A08E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4693D2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9A7D1C5" w14:textId="15D01874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r w:rsidRPr="00D63762">
        <w:rPr>
          <w:bCs/>
          <w:i/>
          <w:sz w:val="36"/>
        </w:rPr>
        <w:t xml:space="preserve">A </w:t>
      </w:r>
      <w:proofErr w:type="spellStart"/>
      <w:r>
        <w:rPr>
          <w:bCs/>
          <w:i/>
          <w:sz w:val="36"/>
        </w:rPr>
        <w:t>importância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Ferramentas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Aná</w:t>
      </w:r>
      <w:r w:rsidRPr="00D63762">
        <w:rPr>
          <w:bCs/>
          <w:i/>
          <w:sz w:val="36"/>
        </w:rPr>
        <w:t>lise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Forense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ABE0C86" w14:textId="77777777" w:rsidR="00FD58DE" w:rsidRDefault="00FD58DE" w:rsidP="00FD58DE"/>
    <w:p w14:paraId="37F31E9D" w14:textId="77777777" w:rsidR="00FD58DE" w:rsidRDefault="00FD58DE" w:rsidP="00FD58DE"/>
    <w:p w14:paraId="04EA2DC7" w14:textId="4CD6218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7248" behindDoc="1" locked="0" layoutInCell="1" allowOverlap="1" wp14:anchorId="75FA8870" wp14:editId="27512AAC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8272" behindDoc="1" locked="0" layoutInCell="1" allowOverlap="1" wp14:anchorId="6FDED73B" wp14:editId="52F3EEF7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EADC5F" w14:textId="77777777" w:rsidR="00FD58DE" w:rsidRDefault="00FD58DE" w:rsidP="00FD58DE">
      <w:pPr>
        <w:jc w:val="center"/>
        <w:rPr>
          <w:sz w:val="24"/>
        </w:rPr>
      </w:pPr>
    </w:p>
    <w:p w14:paraId="1B150161" w14:textId="77777777" w:rsidR="00FD58DE" w:rsidRPr="00BA5ECC" w:rsidRDefault="00FD58DE" w:rsidP="00FD58DE">
      <w:pPr>
        <w:jc w:val="center"/>
        <w:rPr>
          <w:sz w:val="24"/>
        </w:rPr>
      </w:pPr>
    </w:p>
    <w:p w14:paraId="0FE2AA0D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2828061" w14:textId="77777777" w:rsidTr="00D353E9">
        <w:tc>
          <w:tcPr>
            <w:tcW w:w="7088" w:type="dxa"/>
          </w:tcPr>
          <w:p w14:paraId="05A276F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4BA84B9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55975CCA" w14:textId="77777777" w:rsidTr="00D353E9">
        <w:tc>
          <w:tcPr>
            <w:tcW w:w="7088" w:type="dxa"/>
          </w:tcPr>
          <w:p w14:paraId="2383D48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37DA108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CF83A8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81F8E7F" w14:textId="1B2754C0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Demonstração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Equipamento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Coleta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Evidências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em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6BC11978" w14:textId="77777777" w:rsidR="00FD58DE" w:rsidRDefault="00FD58DE" w:rsidP="00FD58DE"/>
    <w:p w14:paraId="69FB05C8" w14:textId="59408EC2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0320" behindDoc="1" locked="0" layoutInCell="1" allowOverlap="1" wp14:anchorId="10282142" wp14:editId="6E908F34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1344" behindDoc="1" locked="0" layoutInCell="1" allowOverlap="1" wp14:anchorId="3AD2C0DE" wp14:editId="423DCB9B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E19A6CA" w14:textId="77777777" w:rsidR="00FD58DE" w:rsidRDefault="00FD58DE" w:rsidP="00FD58DE">
      <w:pPr>
        <w:jc w:val="center"/>
        <w:rPr>
          <w:sz w:val="24"/>
        </w:rPr>
      </w:pPr>
    </w:p>
    <w:p w14:paraId="19208B1F" w14:textId="77777777" w:rsidR="00FD58DE" w:rsidRPr="00BA5ECC" w:rsidRDefault="00FD58DE" w:rsidP="00FD58DE">
      <w:pPr>
        <w:jc w:val="center"/>
        <w:rPr>
          <w:sz w:val="24"/>
        </w:rPr>
      </w:pPr>
    </w:p>
    <w:p w14:paraId="1085E1C8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0F158A" w14:textId="77777777" w:rsidTr="00D353E9">
        <w:tc>
          <w:tcPr>
            <w:tcW w:w="7088" w:type="dxa"/>
          </w:tcPr>
          <w:p w14:paraId="7B336E0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7F0FE69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7CEF8A5" w14:textId="77777777" w:rsidTr="00D353E9">
        <w:tc>
          <w:tcPr>
            <w:tcW w:w="7088" w:type="dxa"/>
          </w:tcPr>
          <w:p w14:paraId="7DBA166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66F9CA3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A259DEA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8F5C0C0" w14:textId="5C4A5578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>
        <w:rPr>
          <w:b/>
          <w:noProof/>
          <w:sz w:val="36"/>
          <w:lang w:val="pt-BR"/>
        </w:rPr>
        <w:t xml:space="preserve">Cinthia </w:t>
      </w:r>
      <w:r w:rsidRPr="00D63762">
        <w:rPr>
          <w:b/>
          <w:noProof/>
          <w:sz w:val="36"/>
          <w:lang w:val="pt-BR"/>
        </w:rPr>
        <w:t>Obladen de Almendra Freitas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Perícias</w:t>
      </w:r>
      <w:proofErr w:type="spellEnd"/>
      <w:r w:rsidRPr="00D63762">
        <w:rPr>
          <w:bCs/>
          <w:i/>
          <w:sz w:val="36"/>
        </w:rPr>
        <w:t xml:space="preserve"> e </w:t>
      </w:r>
      <w:proofErr w:type="spellStart"/>
      <w:r w:rsidRPr="00D63762">
        <w:rPr>
          <w:bCs/>
          <w:i/>
          <w:sz w:val="36"/>
        </w:rPr>
        <w:t>Laudos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Técnicos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FB90" w14:textId="77777777" w:rsidR="00FD58DE" w:rsidRDefault="00FD58DE" w:rsidP="00FD58DE"/>
    <w:p w14:paraId="733A3735" w14:textId="77777777" w:rsidR="00FD58DE" w:rsidRDefault="00FD58DE" w:rsidP="00FD58DE"/>
    <w:p w14:paraId="6B6F8D0A" w14:textId="7DBE1EF7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3392" behindDoc="1" locked="0" layoutInCell="1" allowOverlap="1" wp14:anchorId="70BA5DE9" wp14:editId="38B1AC0E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4416" behindDoc="1" locked="0" layoutInCell="1" allowOverlap="1" wp14:anchorId="13226B08" wp14:editId="2A70D27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182AEA5" w14:textId="77777777" w:rsidR="00FD58DE" w:rsidRDefault="00FD58DE" w:rsidP="00FD58DE">
      <w:pPr>
        <w:jc w:val="center"/>
        <w:rPr>
          <w:sz w:val="24"/>
        </w:rPr>
      </w:pPr>
    </w:p>
    <w:p w14:paraId="7D72CD13" w14:textId="77777777" w:rsidR="00FD58DE" w:rsidRPr="00BA5ECC" w:rsidRDefault="00FD58DE" w:rsidP="00FD58DE">
      <w:pPr>
        <w:jc w:val="center"/>
        <w:rPr>
          <w:sz w:val="24"/>
        </w:rPr>
      </w:pPr>
    </w:p>
    <w:p w14:paraId="383249A3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176C5B26" w14:textId="77777777" w:rsidTr="00D353E9">
        <w:tc>
          <w:tcPr>
            <w:tcW w:w="7088" w:type="dxa"/>
          </w:tcPr>
          <w:p w14:paraId="7C3FD63E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80AF52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AB651A5" w14:textId="77777777" w:rsidTr="00D353E9">
        <w:tc>
          <w:tcPr>
            <w:tcW w:w="7088" w:type="dxa"/>
          </w:tcPr>
          <w:p w14:paraId="32F1833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7642C61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F67195B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4B65ADFD" w14:textId="11C42E46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D63762">
        <w:rPr>
          <w:b/>
          <w:noProof/>
          <w:sz w:val="36"/>
          <w:lang w:val="pt-BR"/>
        </w:rPr>
        <w:t>Luiz Rodrigo Grochocki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Computa</w:t>
      </w:r>
      <w:r>
        <w:rPr>
          <w:bCs/>
          <w:i/>
          <w:sz w:val="36"/>
        </w:rPr>
        <w:t>ção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Forense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Permeando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Todas</w:t>
      </w:r>
      <w:proofErr w:type="spellEnd"/>
      <w:r>
        <w:rPr>
          <w:bCs/>
          <w:i/>
          <w:sz w:val="36"/>
        </w:rPr>
        <w:t xml:space="preserve"> as </w:t>
      </w:r>
      <w:proofErr w:type="spellStart"/>
      <w:r>
        <w:rPr>
          <w:bCs/>
          <w:i/>
          <w:sz w:val="36"/>
        </w:rPr>
        <w:t>Á</w:t>
      </w:r>
      <w:r w:rsidRPr="00D63762">
        <w:rPr>
          <w:bCs/>
          <w:i/>
          <w:sz w:val="36"/>
        </w:rPr>
        <w:t>reas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Perícia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B1AA38B" w14:textId="77777777" w:rsidR="00FD58DE" w:rsidRPr="00FD58DE" w:rsidRDefault="00FD58DE" w:rsidP="00FD58DE">
      <w:pPr>
        <w:jc w:val="both"/>
        <w:rPr>
          <w:lang w:val="pt-BR"/>
        </w:rPr>
      </w:pPr>
    </w:p>
    <w:p w14:paraId="1B054677" w14:textId="5A233A0D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6464" behindDoc="1" locked="0" layoutInCell="1" allowOverlap="1" wp14:anchorId="24CF40F2" wp14:editId="3DFB47C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7488" behindDoc="1" locked="0" layoutInCell="1" allowOverlap="1" wp14:anchorId="6BFE4CAD" wp14:editId="15D07473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46D076B" w14:textId="77777777" w:rsidR="00FD58DE" w:rsidRDefault="00FD58DE" w:rsidP="00FD58DE">
      <w:pPr>
        <w:jc w:val="center"/>
        <w:rPr>
          <w:sz w:val="24"/>
        </w:rPr>
      </w:pPr>
    </w:p>
    <w:p w14:paraId="55C25296" w14:textId="77777777" w:rsidR="00FD58DE" w:rsidRPr="00BA5ECC" w:rsidRDefault="00FD58DE" w:rsidP="00FD58DE">
      <w:pPr>
        <w:jc w:val="center"/>
        <w:rPr>
          <w:sz w:val="24"/>
        </w:rPr>
      </w:pPr>
    </w:p>
    <w:p w14:paraId="1AE71F9C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838EB6" w14:textId="77777777" w:rsidTr="00D353E9">
        <w:tc>
          <w:tcPr>
            <w:tcW w:w="7088" w:type="dxa"/>
          </w:tcPr>
          <w:p w14:paraId="2FB4525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3C826C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3F93D13F" w14:textId="77777777" w:rsidTr="00D353E9">
        <w:tc>
          <w:tcPr>
            <w:tcW w:w="7088" w:type="dxa"/>
          </w:tcPr>
          <w:p w14:paraId="7206925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0129E71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0F9BD1A8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7C6C4D0" w14:textId="17CF087A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="00A664A0">
        <w:rPr>
          <w:b/>
          <w:noProof/>
          <w:sz w:val="36"/>
          <w:lang w:val="pt-BR"/>
        </w:rPr>
        <w:t xml:space="preserve">Cinthia </w:t>
      </w:r>
      <w:r w:rsidR="00A664A0" w:rsidRPr="00D63762">
        <w:rPr>
          <w:b/>
          <w:noProof/>
          <w:sz w:val="36"/>
          <w:lang w:val="pt-BR"/>
        </w:rPr>
        <w:t>Obladen de Almendra Freitas</w:t>
      </w:r>
      <w:r w:rsidR="00A664A0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SiCReT</w:t>
      </w:r>
      <w:proofErr w:type="spellEnd"/>
      <w:r w:rsidRPr="00D63762">
        <w:rPr>
          <w:bCs/>
          <w:i/>
          <w:sz w:val="36"/>
        </w:rPr>
        <w:t xml:space="preserve"> - </w:t>
      </w:r>
      <w:proofErr w:type="spellStart"/>
      <w:r w:rsidRPr="00D63762">
        <w:rPr>
          <w:bCs/>
          <w:i/>
          <w:sz w:val="36"/>
        </w:rPr>
        <w:t>Sistema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Cruzamento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Registros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Telefônicos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F7954E6" w14:textId="77777777" w:rsidR="00D63762" w:rsidRPr="00FD58DE" w:rsidRDefault="00D63762" w:rsidP="00D63762">
      <w:pPr>
        <w:jc w:val="both"/>
        <w:rPr>
          <w:lang w:val="pt-BR"/>
        </w:rPr>
      </w:pPr>
    </w:p>
    <w:p w14:paraId="7CBAE6A0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9536" behindDoc="1" locked="0" layoutInCell="1" allowOverlap="1" wp14:anchorId="5CE5AA80" wp14:editId="71CAE8FB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0560" behindDoc="1" locked="0" layoutInCell="1" allowOverlap="1" wp14:anchorId="1058E863" wp14:editId="3DD7D38A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92E779F" w14:textId="77777777" w:rsidR="00D63762" w:rsidRDefault="00D63762" w:rsidP="00D63762">
      <w:pPr>
        <w:jc w:val="center"/>
        <w:rPr>
          <w:sz w:val="24"/>
        </w:rPr>
      </w:pPr>
    </w:p>
    <w:p w14:paraId="76AFCD06" w14:textId="77777777" w:rsidR="00D63762" w:rsidRPr="00BA5ECC" w:rsidRDefault="00D63762" w:rsidP="00D63762">
      <w:pPr>
        <w:jc w:val="center"/>
        <w:rPr>
          <w:sz w:val="24"/>
        </w:rPr>
      </w:pPr>
    </w:p>
    <w:p w14:paraId="51595D35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721E6690" w14:textId="77777777" w:rsidTr="00D63762">
        <w:tc>
          <w:tcPr>
            <w:tcW w:w="7088" w:type="dxa"/>
          </w:tcPr>
          <w:p w14:paraId="6C59A82C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6958BB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07081A4D" w14:textId="77777777" w:rsidTr="00D63762">
        <w:tc>
          <w:tcPr>
            <w:tcW w:w="7088" w:type="dxa"/>
          </w:tcPr>
          <w:p w14:paraId="13519628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3BFA291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6BE071E4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C7E21B4" w14:textId="6DB11E49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="00A664A0">
        <w:rPr>
          <w:b/>
          <w:noProof/>
          <w:sz w:val="36"/>
          <w:lang w:val="pt-BR"/>
        </w:rPr>
        <w:t>João Paulo da Costa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Detecção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Cega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Tráfego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Malicioso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Através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Variação</w:t>
      </w:r>
      <w:proofErr w:type="spellEnd"/>
      <w:r w:rsidRPr="00D63762">
        <w:rPr>
          <w:bCs/>
          <w:i/>
          <w:sz w:val="36"/>
        </w:rPr>
        <w:t xml:space="preserve"> Temporal do </w:t>
      </w:r>
      <w:proofErr w:type="spellStart"/>
      <w:r w:rsidRPr="00D63762">
        <w:rPr>
          <w:bCs/>
          <w:i/>
          <w:sz w:val="36"/>
        </w:rPr>
        <w:t>Maior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Autovalor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>realizado de 11 a 14 de novembro de 2013 em Manaus, AM</w:t>
      </w:r>
      <w:r w:rsidR="00A664A0">
        <w:rPr>
          <w:sz w:val="36"/>
          <w:lang w:val="pt-BR"/>
        </w:rPr>
        <w:t xml:space="preserve"> </w:t>
      </w:r>
      <w:r w:rsidRPr="00BA5ECC">
        <w:rPr>
          <w:sz w:val="36"/>
          <w:lang w:val="pt-BR"/>
        </w:rPr>
        <w:t xml:space="preserve"> </w:t>
      </w:r>
    </w:p>
    <w:p w14:paraId="2DDFC332" w14:textId="77777777" w:rsidR="00D63762" w:rsidRPr="00FD58DE" w:rsidRDefault="00D63762" w:rsidP="00D63762">
      <w:pPr>
        <w:jc w:val="both"/>
        <w:rPr>
          <w:lang w:val="pt-BR"/>
        </w:rPr>
      </w:pPr>
    </w:p>
    <w:p w14:paraId="7C500F9B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72608" behindDoc="1" locked="0" layoutInCell="1" allowOverlap="1" wp14:anchorId="050EBD7A" wp14:editId="2187960A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3632" behindDoc="1" locked="0" layoutInCell="1" allowOverlap="1" wp14:anchorId="6993B142" wp14:editId="62041095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73A139" w14:textId="77777777" w:rsidR="00D63762" w:rsidRDefault="00D63762" w:rsidP="00D63762">
      <w:pPr>
        <w:jc w:val="center"/>
        <w:rPr>
          <w:sz w:val="24"/>
        </w:rPr>
      </w:pPr>
    </w:p>
    <w:p w14:paraId="3CFCE18C" w14:textId="77777777" w:rsidR="00D63762" w:rsidRPr="00BA5ECC" w:rsidRDefault="00D63762" w:rsidP="00D63762">
      <w:pPr>
        <w:jc w:val="center"/>
        <w:rPr>
          <w:sz w:val="24"/>
        </w:rPr>
      </w:pPr>
    </w:p>
    <w:p w14:paraId="4C658988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4107C5FF" w14:textId="77777777" w:rsidTr="00D63762">
        <w:tc>
          <w:tcPr>
            <w:tcW w:w="7088" w:type="dxa"/>
          </w:tcPr>
          <w:p w14:paraId="6E59FFC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DB70357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1648E1E5" w14:textId="77777777" w:rsidTr="00D63762">
        <w:tc>
          <w:tcPr>
            <w:tcW w:w="7088" w:type="dxa"/>
          </w:tcPr>
          <w:p w14:paraId="6243939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5582CEE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5534D2D2" w14:textId="12E7267B" w:rsidR="00F450B4" w:rsidRPr="00FD58DE" w:rsidRDefault="00A664A0" w:rsidP="00A664A0">
      <w:pPr>
        <w:rPr>
          <w:sz w:val="16"/>
        </w:rPr>
      </w:pPr>
      <w:r>
        <w:rPr>
          <w:sz w:val="16"/>
        </w:rPr>
        <w:t xml:space="preserve">    </w:t>
      </w:r>
    </w:p>
    <w:sectPr w:rsidR="00F450B4" w:rsidRPr="00FD58DE" w:rsidSect="00FA7FB8">
      <w:pgSz w:w="16840" w:h="11900" w:orient="landscape"/>
      <w:pgMar w:top="1800" w:right="1440" w:bottom="180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3736CF" w14:textId="77777777" w:rsidR="005361BB" w:rsidRDefault="005361BB" w:rsidP="0080605E">
      <w:pPr>
        <w:spacing w:line="240" w:lineRule="auto"/>
      </w:pPr>
      <w:r>
        <w:separator/>
      </w:r>
    </w:p>
  </w:endnote>
  <w:endnote w:type="continuationSeparator" w:id="0">
    <w:p w14:paraId="62F10A15" w14:textId="77777777" w:rsidR="005361BB" w:rsidRDefault="005361BB" w:rsidP="00806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D331DA" w14:textId="77777777" w:rsidR="005361BB" w:rsidRDefault="005361BB" w:rsidP="0080605E">
      <w:pPr>
        <w:spacing w:line="240" w:lineRule="auto"/>
      </w:pPr>
      <w:r>
        <w:separator/>
      </w:r>
    </w:p>
  </w:footnote>
  <w:footnote w:type="continuationSeparator" w:id="0">
    <w:p w14:paraId="2C65E235" w14:textId="77777777" w:rsidR="005361BB" w:rsidRDefault="005361BB" w:rsidP="008060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8"/>
      <w:gridCol w:w="7088"/>
    </w:tblGrid>
    <w:tr w:rsidR="005361BB" w14:paraId="55116255" w14:textId="77777777" w:rsidTr="00BA5ECC">
      <w:tc>
        <w:tcPr>
          <w:tcW w:w="7088" w:type="dxa"/>
        </w:tcPr>
        <w:p w14:paraId="10BFE804" w14:textId="47932205" w:rsidR="005361BB" w:rsidRDefault="005361BB" w:rsidP="005963C6">
          <w:pPr>
            <w:pStyle w:val="Header"/>
            <w:spacing w:after="100" w:afterAutospacing="1"/>
            <w:jc w:val="lef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BEBB358" wp14:editId="65A2C1D7">
                <wp:simplePos x="0" y="0"/>
                <wp:positionH relativeFrom="column">
                  <wp:posOffset>-914400</wp:posOffset>
                </wp:positionH>
                <wp:positionV relativeFrom="paragraph">
                  <wp:posOffset>-449580</wp:posOffset>
                </wp:positionV>
                <wp:extent cx="12601918" cy="228600"/>
                <wp:effectExtent l="0" t="0" r="0" b="0"/>
                <wp:wrapNone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18721" cy="228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0E5153A9" wp14:editId="610342C6">
                <wp:extent cx="1103413" cy="1380067"/>
                <wp:effectExtent l="0" t="0" r="0" b="0"/>
                <wp:docPr id="1017" name="Picture 1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2_marca ufam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413" cy="138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2D3493A8" w14:textId="77777777" w:rsidR="005361BB" w:rsidRDefault="005361BB" w:rsidP="005963C6">
          <w:pPr>
            <w:pStyle w:val="Header"/>
            <w:spacing w:after="100" w:afterAutospacing="1"/>
            <w:ind w:right="0"/>
          </w:pPr>
          <w:r>
            <w:rPr>
              <w:noProof/>
            </w:rPr>
            <w:drawing>
              <wp:inline distT="0" distB="0" distL="0" distR="0" wp14:anchorId="5525919A" wp14:editId="1D4F9B76">
                <wp:extent cx="2493288" cy="1380067"/>
                <wp:effectExtent l="0" t="0" r="0" b="0"/>
                <wp:docPr id="1018" name="Picture 1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em pret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3898" cy="138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361BB" w14:paraId="7CA6C0CC" w14:textId="77777777" w:rsidTr="00BA5ECC">
      <w:trPr>
        <w:trHeight w:val="714"/>
      </w:trPr>
      <w:tc>
        <w:tcPr>
          <w:tcW w:w="14176" w:type="dxa"/>
          <w:gridSpan w:val="2"/>
        </w:tcPr>
        <w:p w14:paraId="16F6299A" w14:textId="77777777" w:rsidR="005361BB" w:rsidRPr="005963C6" w:rsidRDefault="005361BB" w:rsidP="0077641B">
          <w:pPr>
            <w:pStyle w:val="Header"/>
            <w:tabs>
              <w:tab w:val="left" w:pos="6813"/>
              <w:tab w:val="right" w:pos="14680"/>
            </w:tabs>
            <w:spacing w:after="0" w:line="240" w:lineRule="auto"/>
            <w:jc w:val="center"/>
            <w:rPr>
              <w:color w:val="auto"/>
              <w:sz w:val="96"/>
            </w:rPr>
          </w:pPr>
          <w:proofErr w:type="spellStart"/>
          <w:r w:rsidRPr="005963C6">
            <w:rPr>
              <w:color w:val="auto"/>
              <w:sz w:val="96"/>
            </w:rPr>
            <w:t>Certificado</w:t>
          </w:r>
          <w:proofErr w:type="spellEnd"/>
        </w:p>
      </w:tc>
    </w:tr>
  </w:tbl>
  <w:p w14:paraId="243F59BB" w14:textId="77777777" w:rsidR="005361BB" w:rsidRPr="0077641B" w:rsidRDefault="005361BB" w:rsidP="00BA5ECC">
    <w:pPr>
      <w:pStyle w:val="Header"/>
      <w:spacing w:after="120"/>
      <w:rPr>
        <w:sz w:val="1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72C5E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00E78E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DAE33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D101D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2D4B5B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844354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74E79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103F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9A1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8645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documentType w:val="letter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05E"/>
    <w:rsid w:val="001025BE"/>
    <w:rsid w:val="0011072A"/>
    <w:rsid w:val="001B1EA7"/>
    <w:rsid w:val="001B2307"/>
    <w:rsid w:val="001B35E1"/>
    <w:rsid w:val="001B4604"/>
    <w:rsid w:val="002262CB"/>
    <w:rsid w:val="00264631"/>
    <w:rsid w:val="002D35FC"/>
    <w:rsid w:val="002D3D3A"/>
    <w:rsid w:val="00316359"/>
    <w:rsid w:val="00320E19"/>
    <w:rsid w:val="00355E16"/>
    <w:rsid w:val="003C1C96"/>
    <w:rsid w:val="00413A62"/>
    <w:rsid w:val="00470848"/>
    <w:rsid w:val="00502533"/>
    <w:rsid w:val="00514E47"/>
    <w:rsid w:val="005361BB"/>
    <w:rsid w:val="00544BB5"/>
    <w:rsid w:val="0059528C"/>
    <w:rsid w:val="005963C6"/>
    <w:rsid w:val="005D3E5A"/>
    <w:rsid w:val="005E1C4C"/>
    <w:rsid w:val="005E55EC"/>
    <w:rsid w:val="00624EBD"/>
    <w:rsid w:val="00632516"/>
    <w:rsid w:val="006D5F6E"/>
    <w:rsid w:val="007464C8"/>
    <w:rsid w:val="0077641B"/>
    <w:rsid w:val="00786A5D"/>
    <w:rsid w:val="007E4189"/>
    <w:rsid w:val="007F49CD"/>
    <w:rsid w:val="008000A9"/>
    <w:rsid w:val="0080605E"/>
    <w:rsid w:val="00922952"/>
    <w:rsid w:val="009F64AC"/>
    <w:rsid w:val="00A23F52"/>
    <w:rsid w:val="00A250D0"/>
    <w:rsid w:val="00A664A0"/>
    <w:rsid w:val="00A95B2A"/>
    <w:rsid w:val="00AE1B2A"/>
    <w:rsid w:val="00B12BD0"/>
    <w:rsid w:val="00B166DD"/>
    <w:rsid w:val="00B66AE7"/>
    <w:rsid w:val="00BA5ECC"/>
    <w:rsid w:val="00C34865"/>
    <w:rsid w:val="00C73352"/>
    <w:rsid w:val="00CA5345"/>
    <w:rsid w:val="00D353E9"/>
    <w:rsid w:val="00D63762"/>
    <w:rsid w:val="00E02F06"/>
    <w:rsid w:val="00E83BFF"/>
    <w:rsid w:val="00F450B4"/>
    <w:rsid w:val="00FA7FB8"/>
    <w:rsid w:val="00FD58DE"/>
    <w:rsid w:val="00FE4D67"/>
    <w:rsid w:val="00FF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0C32B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4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jpeg"/><Relationship Id="rId12" Type="http://schemas.microsoft.com/office/2007/relationships/hdphoto" Target="media/hdphoto1.wdp"/><Relationship Id="rId13" Type="http://schemas.openxmlformats.org/officeDocument/2006/relationships/image" Target="media/image7.jpeg"/><Relationship Id="rId14" Type="http://schemas.microsoft.com/office/2007/relationships/hdphoto" Target="media/hdphoto2.wdp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4.emf"/><Relationship Id="rId10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Stationery:Personal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 Letter.dotx</Template>
  <TotalTime>11</TotalTime>
  <Pages>10</Pages>
  <Words>702</Words>
  <Characters>4007</Characters>
  <Application>Microsoft Macintosh Word</Application>
  <DocSecurity>0</DocSecurity>
  <Lines>33</Lines>
  <Paragraphs>9</Paragraphs>
  <ScaleCrop>false</ScaleCrop>
  <Company>Universidade Federal do Amazonas</Company>
  <LinksUpToDate>false</LinksUpToDate>
  <CharactersWithSpaces>4700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3</cp:revision>
  <cp:lastPrinted>2015-09-14T20:57:00Z</cp:lastPrinted>
  <dcterms:created xsi:type="dcterms:W3CDTF">2014-11-11T19:41:00Z</dcterms:created>
  <dcterms:modified xsi:type="dcterms:W3CDTF">2015-09-15T01:27:00Z</dcterms:modified>
</cp:coreProperties>
</file>